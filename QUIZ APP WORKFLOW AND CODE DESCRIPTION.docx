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2C556">
      <w:pPr>
        <w:ind w:left="0" w:leftChars="0" w:right="0" w:rightChars="0" w:firstLine="0" w:firstLineChars="0"/>
        <w:jc w:val="both"/>
      </w:pPr>
      <w:bookmarkStart w:id="0" w:name="_GoBack"/>
      <w:bookmarkEnd w:id="0"/>
      <w:r>
        <w:pict>
          <v:rect id="_x0000_s1026" o:spid="_x0000_s1026" o:spt="1" style="position:absolute;left:0pt;margin-left:66.1pt;height:791.1pt;width:7.4pt;mso-position-horizontal-relative:page;mso-position-vertical:top;mso-position-vertical-relative:page;z-index:251661312;mso-width-relative:page;mso-height-relative:page;" fillcolor="#FFFFFF" filled="t" stroked="t" coordsize="21600,21600">
            <v:path/>
            <v:fill on="t"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7" o:spid="_x0000_s1027" o:spt="1" style="position:absolute;left:0pt;margin-left:445.15pt;height:791.1pt;width:7.4pt;mso-position-vertical:top;mso-position-vertical-relative:page;z-index:251662336;mso-width-relative:page;mso-height-relative:page;" fillcolor="#FFFFFF" filled="t" stroked="t" coordsize="21600,21600">
            <v:path/>
            <v:fill on="t" focussize="0,0"/>
            <v:stroke color="#498AC7"/>
            <v:imagedata o:title=""/>
            <o:lock v:ext="edit" grouping="f" rotation="f" text="f" aspectratio="f"/>
          </v:rect>
        </w:pict>
      </w:r>
      <w:r>
        <w:pict>
          <v:rect id="_x0000_s1028" o:spid="_x0000_s1028" o:spt="1" style="position:absolute;left:0pt;height:57.25pt;width:612.25pt;mso-position-horizontal:left;mso-position-horizontal-relative:page;mso-position-vertical:top;mso-position-vertical-relative:page;z-index:251660288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rect id="_x0000_s1029" o:spid="_x0000_s1029" o:spt="1" style="position:absolute;left:0pt;height:57.25pt;width:612.25pt;mso-position-horizontal:left;mso-position-horizontal-relative:page;mso-position-vertical:bottom;mso-position-vertical-relative:page;z-index:251659264;mso-width-relative:page;mso-height-relative:page;" fillcolor="#498AC7" filled="t" stroked="t" coordsize="21600,21600">
            <v:path/>
            <v:fill on="t" focussize="0,0"/>
            <v:stroke color="#3674AE"/>
            <v:imagedata o:title=""/>
            <o:lock v:ext="edit" grouping="f" rotation="f" text="f" aspectratio="f"/>
          </v:rect>
        </w:pict>
      </w:r>
      <w:r>
        <w:pict>
          <v:shape id="_x0000_s1030" o:spid="_x0000_s1030" o:spt="202" type="#_x0000_t202" style="position:absolute;left:0pt;margin-left:118.45pt;margin-top:438.05pt;height:203.55pt;width:276.3pt;z-index:251663360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0ED6C63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</w:pPr>
                </w:p>
              </w:txbxContent>
            </v:textbox>
          </v:shape>
        </w:pict>
      </w:r>
    </w:p>
    <w:p w14:paraId="5A21AACB"/>
    <w:p w14:paraId="7A46E914"/>
    <w:p w14:paraId="1C6C2714"/>
    <w:p w14:paraId="74132826"/>
    <w:p w14:paraId="43604E39"/>
    <w:p w14:paraId="034EDCD6"/>
    <w:p w14:paraId="78402B67"/>
    <w:p w14:paraId="292464EF"/>
    <w:p w14:paraId="1A099480"/>
    <w:p w14:paraId="3A94C8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13960" cy="4255770"/>
            <wp:effectExtent l="0" t="0" r="2540" b="11430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`</w:t>
      </w:r>
    </w:p>
    <w:p w14:paraId="694599EA"/>
    <w:p w14:paraId="5ED6D1D4"/>
    <w:p w14:paraId="0616103E"/>
    <w:p w14:paraId="575D8D41"/>
    <w:p w14:paraId="3154C1CF"/>
    <w:p w14:paraId="5F6A7097"/>
    <w:p w14:paraId="0E611577"/>
    <w:p w14:paraId="6090C961">
      <w:pPr>
        <w:jc w:val="center"/>
      </w:pPr>
    </w:p>
    <w:p w14:paraId="3E547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" w:cs="Times New Roman"/>
          <w:b/>
          <w:bCs w:val="0"/>
          <w:color w:val="auto"/>
          <w:sz w:val="32"/>
          <w:szCs w:val="18"/>
          <w:lang w:eastAsia="zh-CN"/>
        </w:rPr>
      </w:pPr>
      <w:r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t>SUBMITTED BY</w:t>
      </w:r>
      <w:r>
        <w:rPr>
          <w:rFonts w:hint="default" w:ascii="Times New Roman" w:hAnsi="Times New Roman" w:eastAsia="楷体" w:cs="Times New Roman"/>
          <w:b/>
          <w:bCs w:val="0"/>
          <w:color w:val="auto"/>
          <w:sz w:val="32"/>
          <w:szCs w:val="18"/>
          <w:lang w:eastAsia="zh-CN"/>
        </w:rPr>
        <w:t>：</w:t>
      </w:r>
      <w:r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t>KINZ UL IMAN</w:t>
      </w:r>
    </w:p>
    <w:p w14:paraId="2ADEB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楷体" w:cs="Times New Roman"/>
          <w:b/>
          <w:bCs w:val="0"/>
          <w:color w:val="auto"/>
          <w:sz w:val="32"/>
          <w:szCs w:val="18"/>
          <w:lang w:eastAsia="zh-CN"/>
        </w:rPr>
      </w:pPr>
      <w:r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t>ID</w:t>
      </w:r>
      <w:r>
        <w:rPr>
          <w:rFonts w:hint="default" w:ascii="Times New Roman" w:hAnsi="Times New Roman" w:eastAsia="楷体" w:cs="Times New Roman"/>
          <w:b/>
          <w:bCs w:val="0"/>
          <w:color w:val="auto"/>
          <w:sz w:val="32"/>
          <w:szCs w:val="18"/>
          <w:u w:val="none" w:color="auto"/>
          <w:lang w:eastAsia="zh-CN"/>
        </w:rPr>
        <w:t>：</w:t>
      </w:r>
      <w:r>
        <w:rPr>
          <w:rFonts w:hint="default" w:eastAsia="楷体" w:cs="Times New Roman"/>
          <w:b/>
          <w:bCs w:val="0"/>
          <w:color w:val="auto"/>
          <w:sz w:val="32"/>
          <w:szCs w:val="18"/>
          <w:u w:val="none" w:color="auto"/>
          <w:lang w:val="en-US" w:eastAsia="zh-CN"/>
        </w:rPr>
        <w:t>L1F23BSSEE0418</w:t>
      </w:r>
    </w:p>
    <w:p w14:paraId="22793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</w:pPr>
      <w:r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t>SUMBITTED TO: “SIR ZAHID HUSSAIN”</w:t>
      </w:r>
    </w:p>
    <w:p w14:paraId="7198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</w:pPr>
      <w:r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t>SUBJECT:  “WEB ENGINEERING”</w:t>
      </w:r>
    </w:p>
    <w:p w14:paraId="0BC28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</w:pPr>
    </w:p>
    <w:p w14:paraId="2F8BA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156" w:afterLines="50" w:line="24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default" w:eastAsia="楷体" w:cs="Times New Roman"/>
          <w:b/>
          <w:bCs w:val="0"/>
          <w:color w:val="auto"/>
          <w:sz w:val="32"/>
          <w:szCs w:val="18"/>
          <w:lang w:val="en-US" w:eastAsia="zh-CN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18" w:space="1"/>
            <w:left w:val="single" w:color="auto" w:sz="18" w:space="4"/>
            <w:bottom w:val="single" w:color="auto" w:sz="18" w:space="1"/>
            <w:right w:val="single" w:color="auto" w:sz="18" w:space="4"/>
          </w:pgBorders>
          <w:cols w:space="720" w:num="1"/>
          <w:docGrid w:linePitch="360" w:charSpace="0"/>
        </w:sectPr>
      </w:pPr>
    </w:p>
    <w:p w14:paraId="47ED7B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</w:t>
      </w:r>
    </w:p>
    <w:p w14:paraId="03DB30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ind w:firstLine="2650" w:firstLineChars="110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ASSIGNMENT (4) WEB ENGINEERING</w:t>
      </w:r>
    </w:p>
    <w:p w14:paraId="765042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p w14:paraId="494C88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QUESTION #1:</w:t>
      </w:r>
    </w:p>
    <w:p w14:paraId="3E104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/>
          <w:b/>
          <w:bCs/>
          <w:sz w:val="36"/>
          <w:szCs w:val="36"/>
          <w:highlight w:val="cyan"/>
          <w:u w:val="double"/>
          <w:lang w:val="en-US"/>
        </w:rPr>
      </w:pPr>
      <w:r>
        <w:rPr>
          <w:rFonts w:hint="default"/>
          <w:b/>
          <w:bCs/>
          <w:sz w:val="36"/>
          <w:szCs w:val="36"/>
          <w:highlight w:val="cyan"/>
          <w:u w:val="double"/>
          <w:lang w:val="en-US"/>
        </w:rPr>
        <w:t>QUIZ WITH JSON</w:t>
      </w:r>
    </w:p>
    <w:p w14:paraId="0A2EB9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/>
          <w:b/>
          <w:bCs/>
          <w:sz w:val="36"/>
          <w:szCs w:val="36"/>
          <w:highlight w:val="cyan"/>
          <w:u w:val="double"/>
          <w:lang w:val="en-US"/>
        </w:rPr>
      </w:pPr>
    </w:p>
    <w:p w14:paraId="1955F1E8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CODE SOLUTION</w:t>
      </w:r>
    </w:p>
    <w:p w14:paraId="25D6C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BE221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</w:pPr>
      <w:r>
        <w:rPr>
          <w:rFonts w:hint="default"/>
          <w:b/>
          <w:bCs/>
          <w:sz w:val="24"/>
          <w:szCs w:val="24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  <w:t>{ HTML FILE}</w:t>
      </w:r>
    </w:p>
    <w:p w14:paraId="7DE153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2A7ACE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 w:cs="Calibri"/>
        </w:rPr>
      </w:pPr>
    </w:p>
    <w:p w14:paraId="2E2C5D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&lt;!DOCTYPE html&gt;</w:t>
      </w:r>
    </w:p>
    <w:p w14:paraId="12C17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&lt;html&gt;</w:t>
      </w:r>
    </w:p>
    <w:p w14:paraId="1206B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&lt;head&gt;</w:t>
      </w:r>
    </w:p>
    <w:p w14:paraId="32FE1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&lt;title&gt;Quiz Application&lt;/title&gt;</w:t>
      </w:r>
    </w:p>
    <w:p w14:paraId="761AB8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&lt;link rel="stylesheet" href="modification.css"&gt;</w:t>
      </w:r>
    </w:p>
    <w:p w14:paraId="0DA261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&lt;/head&gt;</w:t>
      </w:r>
    </w:p>
    <w:p w14:paraId="74146A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&lt;body&gt;</w:t>
      </w:r>
    </w:p>
    <w:p w14:paraId="37F7BC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&lt;div id="quiz-container"&gt;</w:t>
      </w:r>
    </w:p>
    <w:p w14:paraId="722BE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&lt;h1&gt;Web Quiz&lt;/h1&gt;</w:t>
      </w:r>
    </w:p>
    <w:p w14:paraId="68E18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&lt;p&gt;Choose the correct option&lt;/p&gt;</w:t>
      </w:r>
    </w:p>
    <w:p w14:paraId="59AF22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&lt;div id="quiz"&gt;&lt;/div&gt;</w:t>
      </w:r>
    </w:p>
    <w:p w14:paraId="53CE33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&lt;button id="submit"&gt;Submit&lt;/button&gt;</w:t>
      </w:r>
    </w:p>
    <w:p w14:paraId="019D5C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&lt;div id="score"&gt;&lt;/div&gt;</w:t>
      </w:r>
    </w:p>
    <w:p w14:paraId="10575B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  &lt;div id="error" class="hidden"&gt;&lt;/div&gt;</w:t>
      </w:r>
    </w:p>
    <w:p w14:paraId="6A6B3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&lt;/div&gt;</w:t>
      </w:r>
    </w:p>
    <w:p w14:paraId="694CB0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</w:p>
    <w:p w14:paraId="5FDC43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 xml:space="preserve">  &lt;script src="data.js"&gt;&lt;/script&gt;</w:t>
      </w:r>
    </w:p>
    <w:p w14:paraId="0F3C0E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&lt;/body&gt;</w:t>
      </w:r>
    </w:p>
    <w:p w14:paraId="665E1E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/>
          <w:lang w:val="en-US"/>
        </w:rPr>
      </w:pPr>
      <w:r>
        <w:rPr>
          <w:rFonts w:hint="default" w:ascii="Calibri" w:hAnsi="Calibri"/>
          <w:lang w:val="en-US"/>
        </w:rPr>
        <w:t>&lt;/html&gt;</w:t>
      </w:r>
    </w:p>
    <w:p w14:paraId="30E016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 w:ascii="Calibri" w:hAnsi="Calibri" w:cs="Calibri"/>
          <w:lang w:val="en-US"/>
        </w:rPr>
      </w:pPr>
    </w:p>
    <w:p w14:paraId="238B4E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</w:pPr>
      <w:r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  <w:t>{Javascript File}</w:t>
      </w:r>
    </w:p>
    <w:p w14:paraId="588CA5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</w:pPr>
    </w:p>
    <w:p w14:paraId="067E4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const quizContainer = document.getElementById('quiz');</w:t>
      </w:r>
    </w:p>
    <w:p w14:paraId="3830DC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const submitButton = document.getElementById('submit');</w:t>
      </w:r>
    </w:p>
    <w:p w14:paraId="716B4A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const scoreContainer = document.getElementById('score');</w:t>
      </w:r>
    </w:p>
    <w:p w14:paraId="50DFB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const errorContainer = document.getElementById('error');</w:t>
      </w:r>
    </w:p>
    <w:p w14:paraId="18E78E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04505C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let quizData = [];</w:t>
      </w:r>
    </w:p>
    <w:p w14:paraId="3DE4F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F6C39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E831F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function escapeHTML(str) {</w:t>
      </w:r>
    </w:p>
    <w:p w14:paraId="78961B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return str.replace(/&lt;/g, "&amp;lt;").replace(/&gt;/g, "&amp;gt;");</w:t>
      </w:r>
    </w:p>
    <w:p w14:paraId="3CE71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7883F7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9BEDC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45997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function loadQuiz() {</w:t>
      </w:r>
    </w:p>
    <w:p w14:paraId="39E8B4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fetch('questions.json')</w:t>
      </w:r>
    </w:p>
    <w:p w14:paraId="695BD8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.then(response =&gt; {</w:t>
      </w:r>
    </w:p>
    <w:p w14:paraId="67C139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if (!response.ok) throw new Error('Failed to load questions');</w:t>
      </w:r>
    </w:p>
    <w:p w14:paraId="3B97DD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return response.json();</w:t>
      </w:r>
    </w:p>
    <w:p w14:paraId="02C6F9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})</w:t>
      </w:r>
    </w:p>
    <w:p w14:paraId="430DA9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.then(data =&gt; {</w:t>
      </w:r>
    </w:p>
    <w:p w14:paraId="22846F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quizData = data;</w:t>
      </w:r>
    </w:p>
    <w:p w14:paraId="1BE253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displayQuiz(data);</w:t>
      </w:r>
    </w:p>
    <w:p w14:paraId="3FA804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})</w:t>
      </w:r>
    </w:p>
    <w:p w14:paraId="5CEAA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.catch(error =&gt; {</w:t>
      </w:r>
    </w:p>
    <w:p w14:paraId="05278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errorContainer.textContent = "Error loading quiz. Try again.";</w:t>
      </w:r>
    </w:p>
    <w:p w14:paraId="1C34CC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errorContainer.classList.remove('hidden');</w:t>
      </w:r>
    </w:p>
    <w:p w14:paraId="1C1802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});</w:t>
      </w:r>
    </w:p>
    <w:p w14:paraId="371C2A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5A491F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233BCB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function displayQuiz(questions) {</w:t>
      </w:r>
    </w:p>
    <w:p w14:paraId="18A984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let html = '';</w:t>
      </w:r>
    </w:p>
    <w:p w14:paraId="48453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questions.forEach((q, i) =&gt; {</w:t>
      </w:r>
    </w:p>
    <w:p w14:paraId="10111F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html += `&lt;div class="question"&gt;</w:t>
      </w:r>
    </w:p>
    <w:p w14:paraId="354F66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&lt;p&gt;&lt;strong&gt;Q${i + 1}: ${escapeHTML(q.question)}&lt;/strong&gt;&lt;/p&gt;</w:t>
      </w:r>
    </w:p>
    <w:p w14:paraId="123CD5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&lt;div class="options"&gt;`;</w:t>
      </w:r>
    </w:p>
    <w:p w14:paraId="2D8412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D45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q.options.forEach((opt, j) =&gt; {</w:t>
      </w:r>
    </w:p>
    <w:p w14:paraId="2F8772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html += `</w:t>
      </w:r>
    </w:p>
    <w:p w14:paraId="54E383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  &lt;label&gt;</w:t>
      </w:r>
    </w:p>
    <w:p w14:paraId="70FE63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    &lt;input type="radio" name="question${i}" value="${j}"&gt; ${escapeHTML(opt)}</w:t>
      </w:r>
    </w:p>
    <w:p w14:paraId="2E366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  &lt;/label&gt;&lt;br&gt;`;</w:t>
      </w:r>
    </w:p>
    <w:p w14:paraId="50A07C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});</w:t>
      </w:r>
    </w:p>
    <w:p w14:paraId="30DBE9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4DC1B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html += `&lt;/div&gt;&lt;/div&gt;`;</w:t>
      </w:r>
    </w:p>
    <w:p w14:paraId="08F87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});</w:t>
      </w:r>
    </w:p>
    <w:p w14:paraId="2DA931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1852F8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quizContainer.innerHTML = html;</w:t>
      </w:r>
    </w:p>
    <w:p w14:paraId="0AB0CA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06DF09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1C7D2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E0A4D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function evaluateQuiz() {</w:t>
      </w:r>
    </w:p>
    <w:p w14:paraId="6AA86D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let score = 0;</w:t>
      </w:r>
    </w:p>
    <w:p w14:paraId="4EDDA7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5D310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quizData.forEach((q, i) =&gt; {</w:t>
      </w:r>
    </w:p>
    <w:p w14:paraId="33BD5E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const selected = document.querySelector(`input[name="question${i}"]:checked`);</w:t>
      </w:r>
    </w:p>
    <w:p w14:paraId="6D6564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const optionsDiv = quizContainer.children[i].querySelector('.options');</w:t>
      </w:r>
    </w:p>
    <w:p w14:paraId="020ABB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const inputs = optionsDiv.querySelectorAll('input');</w:t>
      </w:r>
    </w:p>
    <w:p w14:paraId="7BAC89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32509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inputs.forEach((input, index) =&gt; {</w:t>
      </w:r>
    </w:p>
    <w:p w14:paraId="6FFF2B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const label = input.parentElement;</w:t>
      </w:r>
    </w:p>
    <w:p w14:paraId="20429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label.classList.remove('correct', 'incorrect');</w:t>
      </w:r>
    </w:p>
    <w:p w14:paraId="621477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7AB5D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if (index === q.correctIndex) {</w:t>
      </w:r>
    </w:p>
    <w:p w14:paraId="182641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  label.classList.add('correct');</w:t>
      </w:r>
    </w:p>
    <w:p w14:paraId="7C68D6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} else if (selected &amp;&amp; parseInt(selected.value) === index &amp;&amp; index !== q.correctIndex) {</w:t>
      </w:r>
    </w:p>
    <w:p w14:paraId="031F3F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  label.classList.add('incorrect');</w:t>
      </w:r>
    </w:p>
    <w:p w14:paraId="76205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}</w:t>
      </w:r>
    </w:p>
    <w:p w14:paraId="5BDD76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});</w:t>
      </w:r>
    </w:p>
    <w:p w14:paraId="51EB6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EB683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if (selected &amp;&amp; parseInt(selected.value) === q.correctIndex) {</w:t>
      </w:r>
    </w:p>
    <w:p w14:paraId="047479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  score++;</w:t>
      </w:r>
    </w:p>
    <w:p w14:paraId="4C4CA6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}</w:t>
      </w:r>
    </w:p>
    <w:p w14:paraId="08BD72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});</w:t>
      </w:r>
    </w:p>
    <w:p w14:paraId="7F7349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EBF56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const message = `You scored ${score} out of ${quizData.length}`;</w:t>
      </w:r>
    </w:p>
    <w:p w14:paraId="7236F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scoreContainer.textContent = message;</w:t>
      </w:r>
    </w:p>
    <w:p w14:paraId="750673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alert(message);</w:t>
      </w:r>
    </w:p>
    <w:p w14:paraId="5D9FE2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1E438F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803D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submitButton.addEventListener('click', evaluateQuiz);</w:t>
      </w:r>
    </w:p>
    <w:p w14:paraId="65AEEB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loadQuiz();</w:t>
      </w:r>
    </w:p>
    <w:p w14:paraId="5E6A5F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62723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</w:pPr>
      <w:r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  <w:t>{CSS File}</w:t>
      </w:r>
    </w:p>
    <w:p w14:paraId="72AE0E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2C1F6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</w:t>
      </w:r>
    </w:p>
    <w:p w14:paraId="0F5C5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body {</w:t>
      </w:r>
    </w:p>
    <w:p w14:paraId="25A6D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font-family: 'Segoe UI', Tahoma, Geneva, Verdana, sans-serif;</w:t>
      </w:r>
    </w:p>
    <w:p w14:paraId="42F08B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background: linear-gradient(to right, #74ebd5, #acb6e5);</w:t>
      </w:r>
    </w:p>
    <w:p w14:paraId="024855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padding: 20px;</w:t>
      </w:r>
    </w:p>
    <w:p w14:paraId="1B1FF8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margin: 0;</w:t>
      </w:r>
    </w:p>
    <w:p w14:paraId="17FE6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75CEB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BBCE8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8EB16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#quiz-container {</w:t>
      </w:r>
    </w:p>
    <w:p w14:paraId="2B70D6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max-width: 800px;</w:t>
      </w:r>
    </w:p>
    <w:p w14:paraId="2FDFB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margin: 30px auto;</w:t>
      </w:r>
    </w:p>
    <w:p w14:paraId="39F9C4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background: #fff;</w:t>
      </w:r>
    </w:p>
    <w:p w14:paraId="165758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padding: 30px;</w:t>
      </w:r>
    </w:p>
    <w:p w14:paraId="1DD07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border-radius: 12px;</w:t>
      </w:r>
    </w:p>
    <w:p w14:paraId="7970DA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box-shadow: 0 8px 20px rgba(0, 0, 0, 0.2);</w:t>
      </w:r>
    </w:p>
    <w:p w14:paraId="0DC47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682868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A778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9C3D8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#quiz-container::before {</w:t>
      </w:r>
    </w:p>
    <w:p w14:paraId="1FC7A4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content: '';</w:t>
      </w:r>
    </w:p>
    <w:p w14:paraId="0A6E34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display: block;</w:t>
      </w:r>
    </w:p>
    <w:p w14:paraId="4EA62F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background-image: url("images.jpeg");</w:t>
      </w:r>
    </w:p>
    <w:p w14:paraId="6AE263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background-size: cover;</w:t>
      </w:r>
    </w:p>
    <w:p w14:paraId="1D27E7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background-position: center;</w:t>
      </w:r>
    </w:p>
    <w:p w14:paraId="2BD95E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height: 200px;</w:t>
      </w:r>
    </w:p>
    <w:p w14:paraId="204881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border-radius: 10px 10px 0 0;</w:t>
      </w:r>
    </w:p>
    <w:p w14:paraId="493DD4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margin: -30px -30px 20px -30px;</w:t>
      </w:r>
    </w:p>
    <w:p w14:paraId="561B2E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6CF2A1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A9B3A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h1 {</w:t>
      </w:r>
    </w:p>
    <w:p w14:paraId="203276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text-align: center;</w:t>
      </w:r>
    </w:p>
    <w:p w14:paraId="7E474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color: #333;</w:t>
      </w:r>
    </w:p>
    <w:p w14:paraId="6879E2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margin-bottom: 20px;</w:t>
      </w:r>
    </w:p>
    <w:p w14:paraId="65D800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73CA2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1016C5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15B1D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.question {</w:t>
      </w:r>
    </w:p>
    <w:p w14:paraId="1BD959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margin-bottom: 25px;</w:t>
      </w:r>
    </w:p>
    <w:p w14:paraId="431A37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padding: 15px;</w:t>
      </w:r>
    </w:p>
    <w:p w14:paraId="6BE4D3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#f3f9ff;</w:t>
      </w:r>
    </w:p>
    <w:p w14:paraId="4F492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border: 1px solid #cce0ff;</w:t>
      </w:r>
    </w:p>
    <w:p w14:paraId="4C72AA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border-radius: 8px;</w:t>
      </w:r>
    </w:p>
    <w:p w14:paraId="430F59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339A66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8674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9A4CC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.options label {</w:t>
      </w:r>
    </w:p>
    <w:p w14:paraId="5B3479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display: block;</w:t>
      </w:r>
    </w:p>
    <w:p w14:paraId="77C0A3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margin-bottom: 8px;</w:t>
      </w:r>
    </w:p>
    <w:p w14:paraId="424A2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padding: 8px 12px;</w:t>
      </w:r>
    </w:p>
    <w:p w14:paraId="4561EF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#f9f9f9;</w:t>
      </w:r>
    </w:p>
    <w:p w14:paraId="5FCB49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border: 1px solid #ddd;</w:t>
      </w:r>
    </w:p>
    <w:p w14:paraId="47ED4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border-radius: 6px;</w:t>
      </w:r>
    </w:p>
    <w:p w14:paraId="1E4B52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cursor: pointer;</w:t>
      </w:r>
    </w:p>
    <w:p w14:paraId="1A0D86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transition: background-color 0.3s ease;</w:t>
      </w:r>
    </w:p>
    <w:p w14:paraId="60C241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4E6CE6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66A82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.options label:hover {</w:t>
      </w:r>
    </w:p>
    <w:p w14:paraId="313357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#e6f0ff;</w:t>
      </w:r>
    </w:p>
    <w:p w14:paraId="27690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2E1227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440EC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29022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input[type="radio"] {</w:t>
      </w:r>
    </w:p>
    <w:p w14:paraId="6580D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margin-right: 10px;</w:t>
      </w:r>
    </w:p>
    <w:p w14:paraId="735C5C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1A55C6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1CB3EB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F240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.correct {</w:t>
      </w:r>
    </w:p>
    <w:p w14:paraId="05B5BF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#d4f9d4 !important;</w:t>
      </w:r>
    </w:p>
    <w:p w14:paraId="0FA932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border-color: #6fcf6f !important;</w:t>
      </w:r>
    </w:p>
    <w:p w14:paraId="684E2A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color: green;</w:t>
      </w:r>
    </w:p>
    <w:p w14:paraId="10752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font-weight: bold;</w:t>
      </w:r>
    </w:p>
    <w:p w14:paraId="5CA71B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32E165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200A7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.incorrect {</w:t>
      </w:r>
    </w:p>
    <w:p w14:paraId="515AD3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#ffe2e2 !important;</w:t>
      </w:r>
    </w:p>
    <w:p w14:paraId="57563D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border-color: #f77;</w:t>
      </w:r>
    </w:p>
    <w:p w14:paraId="2EF840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color: red;</w:t>
      </w:r>
    </w:p>
    <w:p w14:paraId="16B529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3A38C4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18089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967DB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#submit {</w:t>
      </w:r>
    </w:p>
    <w:p w14:paraId="7BDFD6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display: block;</w:t>
      </w:r>
    </w:p>
    <w:p w14:paraId="7D71EE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#007bff;</w:t>
      </w:r>
    </w:p>
    <w:p w14:paraId="3F4EA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color: white;</w:t>
      </w:r>
    </w:p>
    <w:p w14:paraId="10975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border: none;</w:t>
      </w:r>
    </w:p>
    <w:p w14:paraId="133FAA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padding: 12px 20px;</w:t>
      </w:r>
    </w:p>
    <w:p w14:paraId="64A41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font-size: 16px;</w:t>
      </w:r>
    </w:p>
    <w:p w14:paraId="611234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border-radius: 8px;</w:t>
      </w:r>
    </w:p>
    <w:p w14:paraId="0AC575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cursor: pointer;</w:t>
      </w:r>
    </w:p>
    <w:p w14:paraId="03385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margin: 20px auto;</w:t>
      </w:r>
    </w:p>
    <w:p w14:paraId="787A67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transition: background-color 0.3s;</w:t>
      </w:r>
    </w:p>
    <w:p w14:paraId="1C4D00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3C5D3C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2A694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#submit:hover {</w:t>
      </w:r>
    </w:p>
    <w:p w14:paraId="69C70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background-color: #0056b3;</w:t>
      </w:r>
    </w:p>
    <w:p w14:paraId="57A31A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55D67D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1D7569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5F0136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#score {</w:t>
      </w:r>
    </w:p>
    <w:p w14:paraId="50440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text-align: center;</w:t>
      </w:r>
    </w:p>
    <w:p w14:paraId="36CD4E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font-size: 18px;</w:t>
      </w:r>
    </w:p>
    <w:p w14:paraId="16139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font-weight: bold;</w:t>
      </w:r>
    </w:p>
    <w:p w14:paraId="269348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margin-top: 20px;</w:t>
      </w:r>
    </w:p>
    <w:p w14:paraId="743D2C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30CB9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14FB7D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39394C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#error {</w:t>
      </w:r>
    </w:p>
    <w:p w14:paraId="2F9994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color: red;</w:t>
      </w:r>
    </w:p>
    <w:p w14:paraId="4C55A6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text-align: center;</w:t>
      </w:r>
    </w:p>
    <w:p w14:paraId="2EFA2B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margin-top: 20px;</w:t>
      </w:r>
    </w:p>
    <w:p w14:paraId="2FFEC4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7C7A73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7BBF0C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.hidden {</w:t>
      </w:r>
    </w:p>
    <w:p w14:paraId="736F46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display: none;</w:t>
      </w:r>
    </w:p>
    <w:p w14:paraId="45FDC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}</w:t>
      </w:r>
    </w:p>
    <w:p w14:paraId="750BA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688787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</w:pPr>
      <w:r>
        <w:rPr>
          <w:rFonts w:hint="default" w:ascii="Calibri" w:hAnsi="Calibri" w:cs="Calibri"/>
          <w:sz w:val="28"/>
          <w:szCs w:val="28"/>
          <w:lang w:val="en-US"/>
          <w14:glow w14:rad="101600">
            <w14:schemeClr w14:val="accent2">
              <w14:satMod w14:val="175000"/>
              <w14:alpha w14:val="60000"/>
            </w14:schemeClr>
          </w14:glow>
        </w:rPr>
        <w:t>{JSON File}</w:t>
      </w:r>
    </w:p>
    <w:p w14:paraId="2B01C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24903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[</w:t>
      </w:r>
    </w:p>
    <w:p w14:paraId="537C4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{</w:t>
      </w:r>
    </w:p>
    <w:p w14:paraId="1B04D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"question": "Which tag is used to create a hyperlink in HTML?",</w:t>
      </w:r>
    </w:p>
    <w:p w14:paraId="434FBC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"options": ["&lt;link&gt;", "&lt;a&gt;", "&lt;href&gt;", "&lt;url&gt;"],</w:t>
      </w:r>
    </w:p>
    <w:p w14:paraId="7B31FE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"correctIndex": 1</w:t>
      </w:r>
    </w:p>
    <w:p w14:paraId="793993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},</w:t>
      </w:r>
    </w:p>
    <w:p w14:paraId="30894E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{</w:t>
      </w:r>
    </w:p>
    <w:p w14:paraId="3BE7BC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"question": "What does CSS stand for?",</w:t>
      </w:r>
    </w:p>
    <w:p w14:paraId="2D41CA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"options": ["Computer Style Sheets", "Creative Style Sheets", "Cascading Style Sheets", "Colorful Style Sheets"],</w:t>
      </w:r>
    </w:p>
    <w:p w14:paraId="03DE7B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"correctIndex": 2</w:t>
      </w:r>
    </w:p>
    <w:p w14:paraId="166DD6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},</w:t>
      </w:r>
    </w:p>
    <w:p w14:paraId="173A9A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{</w:t>
      </w:r>
    </w:p>
    <w:p w14:paraId="665AB3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"question": "Which of the following is not a JavaScript data type?",</w:t>
      </w:r>
    </w:p>
    <w:p w14:paraId="3C0C93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"options": ["String", "Boolean", "Float", "Undefined"],</w:t>
      </w:r>
    </w:p>
    <w:p w14:paraId="36CB1E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"correctIndex": 2</w:t>
      </w:r>
    </w:p>
    <w:p w14:paraId="199CC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},</w:t>
      </w:r>
    </w:p>
    <w:p w14:paraId="54812D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{</w:t>
      </w:r>
    </w:p>
    <w:p w14:paraId="448F97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"question": "Which HTML attribute is used to define inline styles?",</w:t>
      </w:r>
    </w:p>
    <w:p w14:paraId="5B8407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"options": ["class", "style", "font", "id"],</w:t>
      </w:r>
    </w:p>
    <w:p w14:paraId="31E4A4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"correctIndex": 1</w:t>
      </w:r>
    </w:p>
    <w:p w14:paraId="3B489D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},</w:t>
      </w:r>
    </w:p>
    <w:p w14:paraId="7D7B0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{</w:t>
      </w:r>
    </w:p>
    <w:p w14:paraId="187475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"question": "What is the correct syntax for referring to an external script called 'app.js'?",</w:t>
      </w:r>
    </w:p>
    <w:p w14:paraId="640298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"options": ["&lt;script href='app.js'&gt;", "&lt;script name='app.js'&gt;", "&lt;script src='app.js'&gt;", "&lt;script file='app.js'&gt;"],</w:t>
      </w:r>
    </w:p>
    <w:p w14:paraId="7272A7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  "correctIndex": 2</w:t>
      </w:r>
    </w:p>
    <w:p w14:paraId="490889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 xml:space="preserve">  }</w:t>
      </w:r>
    </w:p>
    <w:p w14:paraId="09929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  <w:t>]</w:t>
      </w:r>
    </w:p>
    <w:p w14:paraId="060F4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 w:val="0"/>
          <w:bCs w:val="0"/>
          <w:sz w:val="21"/>
          <w:szCs w:val="21"/>
          <w:lang w:val="en-US"/>
          <w14:glow w14:rad="0">
            <w14:srgbClr w14:val="000000"/>
          </w14:glow>
        </w:rPr>
      </w:pPr>
    </w:p>
    <w:p w14:paraId="4BEC8A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left"/>
        <w:rPr>
          <w:rFonts w:hint="default" w:ascii="Calibri" w:hAnsi="Calibri"/>
          <w:b/>
          <w:bCs/>
          <w:sz w:val="21"/>
          <w:szCs w:val="21"/>
          <w:lang w:val="en-US"/>
          <w14:glow w14:rad="0">
            <w14:srgbClr w14:val="000000"/>
          </w14:glow>
        </w:rPr>
      </w:pPr>
    </w:p>
    <w:p w14:paraId="7E63C9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  <w:t>VISUAL REPRESENTATION OF WEBSITE</w:t>
      </w:r>
    </w:p>
    <w:p w14:paraId="743B2A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</w:pPr>
    </w:p>
    <w:p w14:paraId="2570581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✅ </w:t>
      </w:r>
      <w:r>
        <w:rPr>
          <w:rStyle w:val="9"/>
          <w:rFonts w:hint="default" w:ascii="Calibri" w:hAnsi="Calibri" w:cs="Calibri"/>
          <w:b/>
          <w:bCs/>
        </w:rPr>
        <w:t>1. Page Loads (Initial State):</w:t>
      </w:r>
    </w:p>
    <w:p w14:paraId="5914A1E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browser starts by calling the </w:t>
      </w:r>
      <w:r>
        <w:rPr>
          <w:rStyle w:val="7"/>
          <w:rFonts w:hint="default" w:ascii="Calibri" w:hAnsi="Calibri" w:cs="Calibri"/>
        </w:rPr>
        <w:t>loadQuiz()</w:t>
      </w:r>
      <w:r>
        <w:rPr>
          <w:rFonts w:hint="default" w:ascii="Calibri" w:hAnsi="Calibri" w:cs="Calibri"/>
        </w:rPr>
        <w:t xml:space="preserve"> function.</w:t>
      </w:r>
    </w:p>
    <w:p w14:paraId="682EBD1C">
      <w:pPr>
        <w:pStyle w:val="8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 xml:space="preserve">The quiz app </w:t>
      </w:r>
      <w:r>
        <w:rPr>
          <w:rStyle w:val="9"/>
          <w:rFonts w:hint="default" w:ascii="Calibri" w:hAnsi="Calibri" w:cs="Calibri"/>
        </w:rPr>
        <w:t>fetches questions</w:t>
      </w:r>
      <w:r>
        <w:rPr>
          <w:rFonts w:hint="default" w:ascii="Calibri" w:hAnsi="Calibri" w:cs="Calibri"/>
        </w:rPr>
        <w:t xml:space="preserve"> from </w:t>
      </w:r>
      <w:r>
        <w:rPr>
          <w:rStyle w:val="7"/>
          <w:rFonts w:hint="default" w:ascii="Calibri" w:hAnsi="Calibri" w:cs="Calibri"/>
        </w:rPr>
        <w:t>questions.json</w:t>
      </w:r>
      <w:r>
        <w:rPr>
          <w:rFonts w:hint="default" w:ascii="Calibri" w:hAnsi="Calibri" w:cs="Calibri"/>
        </w:rPr>
        <w:t xml:space="preserve"> using </w:t>
      </w:r>
      <w:r>
        <w:rPr>
          <w:rStyle w:val="7"/>
          <w:rFonts w:hint="default" w:ascii="Calibri" w:hAnsi="Calibri" w:cs="Calibri"/>
        </w:rPr>
        <w:t>fetch()</w:t>
      </w:r>
      <w:r>
        <w:rPr>
          <w:rStyle w:val="7"/>
          <w:rFonts w:hint="default" w:ascii="Calibri" w:hAnsi="Calibri" w:cs="Calibri"/>
          <w:lang w:val="en-US"/>
        </w:rPr>
        <w:t>.</w:t>
      </w:r>
    </w:p>
    <w:p w14:paraId="4F11BA6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✅ </w:t>
      </w:r>
      <w:r>
        <w:rPr>
          <w:rStyle w:val="9"/>
          <w:rFonts w:hint="default" w:ascii="Calibri" w:hAnsi="Calibri" w:cs="Calibri"/>
          <w:b/>
          <w:bCs/>
        </w:rPr>
        <w:t>2. User Takes the Quiz:</w:t>
      </w:r>
    </w:p>
    <w:p w14:paraId="6976E4F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user </w:t>
      </w:r>
      <w:r>
        <w:rPr>
          <w:rStyle w:val="9"/>
          <w:rFonts w:hint="default" w:ascii="Calibri" w:hAnsi="Calibri" w:cs="Calibri"/>
        </w:rPr>
        <w:t>reads each question</w:t>
      </w:r>
      <w:r>
        <w:rPr>
          <w:rFonts w:hint="default" w:ascii="Calibri" w:hAnsi="Calibri" w:cs="Calibri"/>
        </w:rPr>
        <w:t xml:space="preserve"> and </w:t>
      </w:r>
      <w:r>
        <w:rPr>
          <w:rStyle w:val="9"/>
          <w:rFonts w:hint="default" w:ascii="Calibri" w:hAnsi="Calibri" w:cs="Calibri"/>
        </w:rPr>
        <w:t>selects one option</w:t>
      </w:r>
      <w:r>
        <w:rPr>
          <w:rFonts w:hint="default" w:ascii="Calibri" w:hAnsi="Calibri" w:cs="Calibri"/>
        </w:rPr>
        <w:t xml:space="preserve"> per question by clicking a radio button.</w:t>
      </w:r>
    </w:p>
    <w:p w14:paraId="0A5958E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Only one option is allowed per question (radio button behavior)</w:t>
      </w:r>
      <w:r>
        <w:rPr>
          <w:rFonts w:hint="default" w:ascii="Calibri" w:hAnsi="Calibri" w:cs="Calibri"/>
          <w:lang w:val="en-US"/>
        </w:rPr>
        <w:t>.</w:t>
      </w:r>
    </w:p>
    <w:p w14:paraId="2A3BC05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✅ </w:t>
      </w:r>
      <w:r>
        <w:rPr>
          <w:rStyle w:val="9"/>
          <w:rFonts w:hint="default" w:ascii="Calibri" w:hAnsi="Calibri" w:cs="Calibri"/>
          <w:b/>
          <w:bCs/>
        </w:rPr>
        <w:t>3. User Clicks "Submit":</w:t>
      </w:r>
    </w:p>
    <w:p w14:paraId="3ED43C3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</w:t>
      </w:r>
      <w:r>
        <w:rPr>
          <w:rStyle w:val="7"/>
          <w:rFonts w:hint="default" w:ascii="Calibri" w:hAnsi="Calibri" w:cs="Calibri"/>
        </w:rPr>
        <w:t>evaluateQuiz()</w:t>
      </w:r>
      <w:r>
        <w:rPr>
          <w:rFonts w:hint="default" w:ascii="Calibri" w:hAnsi="Calibri" w:cs="Calibri"/>
        </w:rPr>
        <w:t xml:space="preserve"> function runs.</w:t>
      </w:r>
    </w:p>
    <w:p w14:paraId="3DDA238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each question:</w:t>
      </w:r>
    </w:p>
    <w:p w14:paraId="74C2E6F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* </w:t>
      </w:r>
      <w:r>
        <w:rPr>
          <w:rFonts w:hint="default" w:ascii="Calibri" w:hAnsi="Calibri" w:cs="Calibri"/>
        </w:rPr>
        <w:t xml:space="preserve">The app </w:t>
      </w:r>
      <w:r>
        <w:rPr>
          <w:rStyle w:val="9"/>
          <w:rFonts w:hint="default" w:ascii="Calibri" w:hAnsi="Calibri" w:cs="Calibri"/>
        </w:rPr>
        <w:t>checks if the selected answer is correct</w:t>
      </w:r>
      <w:r>
        <w:rPr>
          <w:rFonts w:hint="default" w:ascii="Calibri" w:hAnsi="Calibri" w:cs="Calibri"/>
        </w:rPr>
        <w:t xml:space="preserve"> (matches the correct index from the JSON).</w:t>
      </w:r>
    </w:p>
    <w:p w14:paraId="2ABE4C2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If correct</w:t>
      </w:r>
      <w:r>
        <w:rPr>
          <w:rFonts w:hint="default" w:ascii="Calibri" w:hAnsi="Calibri" w:cs="Calibri"/>
          <w:lang w:val="en-US"/>
        </w:rPr>
        <w:t>:</w:t>
      </w:r>
    </w:p>
    <w:p w14:paraId="040796F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*</w:t>
      </w:r>
      <w:r>
        <w:rPr>
          <w:rFonts w:hint="default" w:ascii="Calibri" w:hAnsi="Calibri" w:cs="Calibri"/>
        </w:rPr>
        <w:t xml:space="preserve">The correct option is </w:t>
      </w:r>
      <w:r>
        <w:rPr>
          <w:rStyle w:val="9"/>
          <w:rFonts w:hint="default" w:ascii="Calibri" w:hAnsi="Calibri" w:cs="Calibri"/>
        </w:rPr>
        <w:t>highlighted green</w:t>
      </w:r>
      <w:r>
        <w:rPr>
          <w:rFonts w:hint="default" w:ascii="Calibri" w:hAnsi="Calibri" w:cs="Calibri"/>
        </w:rPr>
        <w:t xml:space="preserve"> using </w:t>
      </w:r>
      <w:r>
        <w:rPr>
          <w:rStyle w:val="7"/>
          <w:rFonts w:hint="default" w:ascii="Calibri" w:hAnsi="Calibri" w:cs="Calibri"/>
        </w:rPr>
        <w:t>.correct</w:t>
      </w:r>
      <w:r>
        <w:rPr>
          <w:rFonts w:hint="default" w:ascii="Calibri" w:hAnsi="Calibri" w:cs="Calibri"/>
        </w:rPr>
        <w:t xml:space="preserve"> class.</w:t>
      </w:r>
    </w:p>
    <w:p w14:paraId="77E2B53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incorrect:</w:t>
      </w:r>
    </w:p>
    <w:p w14:paraId="5C9D51B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*</w:t>
      </w:r>
      <w:r>
        <w:rPr>
          <w:rFonts w:hint="default" w:ascii="Calibri" w:hAnsi="Calibri" w:cs="Calibri"/>
        </w:rPr>
        <w:t xml:space="preserve">The selected wrong option is </w:t>
      </w:r>
      <w:r>
        <w:rPr>
          <w:rStyle w:val="9"/>
          <w:rFonts w:hint="default" w:ascii="Calibri" w:hAnsi="Calibri" w:cs="Calibri"/>
        </w:rPr>
        <w:t>highlighted red</w:t>
      </w:r>
      <w:r>
        <w:rPr>
          <w:rFonts w:hint="default" w:ascii="Calibri" w:hAnsi="Calibri" w:cs="Calibri"/>
        </w:rPr>
        <w:t xml:space="preserve"> using </w:t>
      </w:r>
      <w:r>
        <w:rPr>
          <w:rStyle w:val="7"/>
          <w:rFonts w:hint="default" w:ascii="Calibri" w:hAnsi="Calibri" w:cs="Calibri"/>
        </w:rPr>
        <w:t>.incorrect</w:t>
      </w:r>
      <w:r>
        <w:rPr>
          <w:rFonts w:hint="default" w:ascii="Calibri" w:hAnsi="Calibri" w:cs="Calibri"/>
        </w:rPr>
        <w:t xml:space="preserve"> class.</w:t>
      </w:r>
    </w:p>
    <w:p w14:paraId="4DF4563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actual correct answer is still shown in green for learning.</w:t>
      </w:r>
    </w:p>
    <w:p w14:paraId="097B537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✅ </w:t>
      </w:r>
      <w:r>
        <w:rPr>
          <w:rStyle w:val="9"/>
          <w:rFonts w:hint="default" w:ascii="Calibri" w:hAnsi="Calibri" w:cs="Calibri"/>
          <w:b/>
          <w:bCs/>
        </w:rPr>
        <w:t>4. Score is Displayed:</w:t>
      </w:r>
    </w:p>
    <w:p w14:paraId="1A9C02C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score is calculated (e.g., 3 out of 5 correct).</w:t>
      </w:r>
    </w:p>
    <w:p w14:paraId="506886A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message like:</w:t>
      </w:r>
      <w:r>
        <w:rPr>
          <w:rFonts w:hint="default" w:ascii="Calibri" w:hAnsi="Calibri" w:cs="Calibri"/>
        </w:rPr>
        <w:br w:type="textWrapping"/>
      </w:r>
      <w:r>
        <w:rPr>
          <w:rStyle w:val="7"/>
          <w:rFonts w:hint="default" w:ascii="Calibri" w:hAnsi="Calibri" w:cs="Calibri"/>
        </w:rPr>
        <w:t>You scored 3 out of 5</w:t>
      </w:r>
      <w:r>
        <w:rPr>
          <w:rFonts w:hint="default" w:ascii="Calibri" w:hAnsi="Calibri" w:cs="Calibri"/>
        </w:rPr>
        <w:t xml:space="preserve"> appears under the quiz</w:t>
      </w:r>
    </w:p>
    <w:p w14:paraId="51D3A8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  <w:t>OUTPUT:</w:t>
      </w:r>
    </w:p>
    <w:p w14:paraId="0029FE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/>
          <w:b w:val="0"/>
          <w:bCs w:val="0"/>
          <w:sz w:val="28"/>
          <w:szCs w:val="28"/>
          <w:highlight w:val="cyan"/>
          <w:u w:val="none"/>
          <w:lang w:val="en-US"/>
          <w14:glow w14:rad="0">
            <w14:srgbClr w14:val="000000"/>
          </w14:glow>
        </w:rPr>
      </w:pPr>
      <w:r>
        <w:rPr>
          <w:rFonts w:hint="default" w:ascii="Calibri" w:hAnsi="Calibri"/>
          <w:b w:val="0"/>
          <w:bCs w:val="0"/>
          <w:sz w:val="28"/>
          <w:szCs w:val="28"/>
          <w:highlight w:val="cyan"/>
          <w:u w:val="none"/>
          <w:lang w:val="en-US"/>
          <w14:glow w14:rad="0">
            <w14:srgbClr w14:val="000000"/>
          </w14:glow>
        </w:rPr>
        <w:t>This is whole view of website</w:t>
      </w:r>
    </w:p>
    <w:p w14:paraId="1C4B22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/>
          <w:b/>
          <w:bCs/>
          <w:sz w:val="28"/>
          <w:szCs w:val="28"/>
          <w:u w:val="double"/>
          <w:lang w:val="en-US"/>
          <w14:glow w14:rad="0">
            <w14:srgbClr w14:val="000000"/>
          </w14:glow>
        </w:rPr>
      </w:pPr>
      <w:r>
        <w:drawing>
          <wp:inline distT="0" distB="0" distL="114300" distR="114300">
            <wp:extent cx="5273040" cy="3661410"/>
            <wp:effectExtent l="0" t="0" r="10160" b="889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7A4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drawing>
          <wp:inline distT="0" distB="0" distL="114300" distR="114300">
            <wp:extent cx="5271770" cy="4529455"/>
            <wp:effectExtent l="0" t="0" r="11430" b="444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8B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6690" cy="8876665"/>
            <wp:effectExtent l="0" t="0" r="3810" b="63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7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8613775"/>
            <wp:effectExtent l="0" t="0" r="1270" b="952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61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812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</w:p>
    <w:p w14:paraId="39BB599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36"/>
          <w:szCs w:val="36"/>
        </w:rPr>
      </w:pPr>
      <w:r>
        <w:rPr>
          <w:rFonts w:hint="eastAsia" w:ascii="SimSun" w:hAnsi="SimSun" w:eastAsia="SimSun" w:cs="SimSun"/>
          <w:sz w:val="36"/>
          <w:szCs w:val="36"/>
        </w:rPr>
        <w:t xml:space="preserve"> </w:t>
      </w:r>
      <w:r>
        <w:drawing>
          <wp:inline distT="0" distB="0" distL="114300" distR="114300">
            <wp:extent cx="5272405" cy="5962015"/>
            <wp:effectExtent l="0" t="0" r="10795" b="698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5C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9B2C2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01EA2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96BDA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ABDE3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F3EFC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F6A6A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33D69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/>
          <w:b/>
          <w:bCs/>
          <w:u w:val="thick"/>
          <w:lang w:val="en-US"/>
        </w:rPr>
      </w:pPr>
      <w:r>
        <w:rPr>
          <w:rFonts w:hint="default"/>
          <w:b/>
          <w:bCs/>
          <w:u w:val="thick"/>
          <w:lang w:val="en-US"/>
        </w:rPr>
        <w:t>_________________________________________________________________________</w:t>
      </w:r>
    </w:p>
    <w:p w14:paraId="6EAB13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CF25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4D678A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</w:p>
    <w:p w14:paraId="698A12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</w:pPr>
      <w:r>
        <w:rPr>
          <w:rFonts w:hint="default"/>
        </w:rPr>
        <w:t xml:space="preserve">   </w:t>
      </w:r>
    </w:p>
    <w:p w14:paraId="62E46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6A65B95"/>
    <w:rsid w:val="33122019"/>
    <w:rsid w:val="3C2F33D3"/>
    <w:rsid w:val="49372AEA"/>
    <w:rsid w:val="52574F4B"/>
    <w:rsid w:val="61642108"/>
    <w:rsid w:val="63896AFC"/>
    <w:rsid w:val="681E3D1D"/>
    <w:rsid w:val="70356BBF"/>
    <w:rsid w:val="7953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List Paragraph"/>
    <w:basedOn w:val="1"/>
    <w:qFormat/>
    <w:uiPriority w:val="1"/>
    <w:pPr>
      <w:ind w:left="852" w:hanging="36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H\AppData\Local\Kingsoft\WPS%20Office\12.2.0.20782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116</Words>
  <Characters>976</Characters>
  <Lines>0</Lines>
  <Paragraphs>0</Paragraphs>
  <TotalTime>252</TotalTime>
  <ScaleCrop>false</ScaleCrop>
  <LinksUpToDate>false</LinksUpToDate>
  <CharactersWithSpaces>1140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2025-04-12T15:36:00Z</dcterms:created>
  <dc:creator>kinzul Iman</dc:creator>
  <cp:lastModifiedBy>kinzul iman</cp:lastModifiedBy>
  <dcterms:modified xsi:type="dcterms:W3CDTF">2026-07-23T10:02:28Z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2E6077E4E968487BAE61502602EEA172_13</vt:lpwstr>
  </property>
</Properties>
</file>